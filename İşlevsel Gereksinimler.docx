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07C3" w14:textId="6BA6DC0B" w:rsidR="00D9275E" w:rsidRDefault="00D9275E" w:rsidP="00D66ED7">
      <w:pPr>
        <w:pStyle w:val="Balk1"/>
      </w:pPr>
      <w:r>
        <w:t>İşlevsel Gereksinimler</w:t>
      </w:r>
    </w:p>
    <w:p w14:paraId="08C5BF29" w14:textId="240AAC6B" w:rsidR="00D9275E" w:rsidRDefault="00D9275E" w:rsidP="00D9275E">
      <w:pPr>
        <w:pStyle w:val="ListeParagraf"/>
        <w:numPr>
          <w:ilvl w:val="0"/>
          <w:numId w:val="8"/>
        </w:numPr>
      </w:pPr>
      <w:r w:rsidRPr="00D9275E">
        <w:rPr>
          <w:b/>
          <w:bCs/>
        </w:rPr>
        <w:t>Maç Kurma:</w:t>
      </w:r>
      <w:r>
        <w:t xml:space="preserve"> </w:t>
      </w:r>
      <w:r w:rsidR="00D66ED7">
        <w:t>Belirli bir</w:t>
      </w:r>
      <w:r>
        <w:t xml:space="preserve"> spor dalında bir oyun oynanacak olsun. Bu oyun için </w:t>
      </w:r>
      <w:proofErr w:type="spellStart"/>
      <w:r>
        <w:t>için</w:t>
      </w:r>
      <w:proofErr w:type="spellEnd"/>
      <w:r>
        <w:t xml:space="preserve"> gerekli olan kişi sayısı</w:t>
      </w:r>
      <w:r w:rsidR="00D66ED7">
        <w:t xml:space="preserve">nın </w:t>
      </w:r>
      <w:r>
        <w:t xml:space="preserve">sağlanamadığı ve bulunan potansiyel oyuncuların istenen yetenek düzeyinde olmadığı varsayılsın. </w:t>
      </w:r>
      <w:r w:rsidR="00D66ED7">
        <w:t>Maç</w:t>
      </w:r>
      <w:r>
        <w:t xml:space="preserve">, uygulamanın bu işlevi sayesinde kendisinin ve takımının, aynı zamanda rakip takımın yetenek düzeyine uygun oyuncuyu bulamadığı durumda bu işlevi kullanır. </w:t>
      </w:r>
    </w:p>
    <w:p w14:paraId="779E0629" w14:textId="77777777" w:rsidR="00D66ED7" w:rsidRDefault="00D66ED7" w:rsidP="00D66ED7">
      <w:pPr>
        <w:pStyle w:val="ListeParagraf"/>
      </w:pPr>
    </w:p>
    <w:p w14:paraId="4C9E3B67" w14:textId="7A0F8104" w:rsidR="00D9275E" w:rsidRDefault="00D9275E" w:rsidP="00D66ED7">
      <w:pPr>
        <w:pStyle w:val="ListeParagraf"/>
        <w:numPr>
          <w:ilvl w:val="0"/>
          <w:numId w:val="8"/>
        </w:numPr>
      </w:pPr>
      <w:r w:rsidRPr="00D66ED7">
        <w:rPr>
          <w:b/>
          <w:bCs/>
        </w:rPr>
        <w:t>Oyuncu Değerleme:</w:t>
      </w:r>
      <w:r>
        <w:t xml:space="preserve"> S spor dalıyla ilgilenen oyuncunun, daha önceki maç deneyimlerinin ve yetenek düzeyinin harmanlanarak değerlenmesidir. Bu değerleme sonucunda, kullanıcının katıldığı her bir maç için Yetenek Puanı ve</w:t>
      </w:r>
      <w:r w:rsidR="00D66ED7">
        <w:t xml:space="preserve"> bu maçlara katılım düzeyi ile belirlenen</w:t>
      </w:r>
      <w:r>
        <w:t xml:space="preserve"> Sadakat Puanı oluşur.</w:t>
      </w:r>
      <w:r w:rsidR="00D66ED7">
        <w:t xml:space="preserve"> Yetenek Puanı; oyuncunun o maç için kendi takım arkadaşlarından ve rakip takım oyuncularından aldığı puanı ifade eder. Sadakat Puanı ise şöyle hesaplanır:</w:t>
      </w:r>
    </w:p>
    <w:p w14:paraId="0FB18E9D" w14:textId="049A0CE3" w:rsidR="00D66ED7" w:rsidRDefault="00D66ED7" w:rsidP="00D66ED7">
      <w:pPr>
        <w:pStyle w:val="ListeParagraf"/>
        <w:numPr>
          <w:ilvl w:val="1"/>
          <w:numId w:val="8"/>
        </w:numPr>
      </w:pPr>
      <w:r>
        <w:t xml:space="preserve">Kullanıcının Katıldığı Maç Sayısı / Kullanıcının Katılmayı Taahhüt Ettiği Maç Sayısı. </w:t>
      </w:r>
    </w:p>
    <w:p w14:paraId="46947B06" w14:textId="20D4AC42" w:rsidR="00D66ED7" w:rsidRDefault="00D66ED7" w:rsidP="00D66ED7">
      <w:pPr>
        <w:pStyle w:val="ListeParagraf"/>
        <w:numPr>
          <w:ilvl w:val="1"/>
          <w:numId w:val="8"/>
        </w:numPr>
      </w:pPr>
      <w:r>
        <w:t xml:space="preserve">Her maç sonunda alınan Yetenek Puanı, kullanıcının Genel Yetenek Puanına eklenir. </w:t>
      </w:r>
    </w:p>
    <w:p w14:paraId="75090D39" w14:textId="77777777" w:rsidR="00D9275E" w:rsidRPr="00D9275E" w:rsidRDefault="00D9275E" w:rsidP="00D9275E">
      <w:pPr>
        <w:ind w:left="360"/>
      </w:pPr>
    </w:p>
    <w:sectPr w:rsidR="00D9275E" w:rsidRPr="00D9275E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BA4C2" w14:textId="77777777" w:rsidR="00A3357C" w:rsidRDefault="00A3357C">
      <w:r>
        <w:separator/>
      </w:r>
    </w:p>
    <w:p w14:paraId="4A9CA4BB" w14:textId="77777777" w:rsidR="00A3357C" w:rsidRDefault="00A3357C"/>
  </w:endnote>
  <w:endnote w:type="continuationSeparator" w:id="0">
    <w:p w14:paraId="208D2056" w14:textId="77777777" w:rsidR="00A3357C" w:rsidRDefault="00A3357C">
      <w:r>
        <w:continuationSeparator/>
      </w:r>
    </w:p>
    <w:p w14:paraId="611E47CD" w14:textId="77777777" w:rsidR="00A3357C" w:rsidRDefault="00A335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DF50C5" w14:textId="77777777" w:rsidR="00DE6B9F" w:rsidRDefault="00CD176D">
        <w:pPr>
          <w:pStyle w:val="AltBilgi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0A00" w14:textId="77777777" w:rsidR="00A3357C" w:rsidRDefault="00A3357C">
      <w:r>
        <w:separator/>
      </w:r>
    </w:p>
    <w:p w14:paraId="7A845B64" w14:textId="77777777" w:rsidR="00A3357C" w:rsidRDefault="00A3357C"/>
  </w:footnote>
  <w:footnote w:type="continuationSeparator" w:id="0">
    <w:p w14:paraId="6A976919" w14:textId="77777777" w:rsidR="00A3357C" w:rsidRDefault="00A3357C">
      <w:r>
        <w:continuationSeparator/>
      </w:r>
    </w:p>
    <w:p w14:paraId="4DA7D6DF" w14:textId="77777777" w:rsidR="00A3357C" w:rsidRDefault="00A335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eMaddemi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6395F"/>
    <w:multiLevelType w:val="hybridMultilevel"/>
    <w:tmpl w:val="7722D3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eNumara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C4595"/>
    <w:multiLevelType w:val="hybridMultilevel"/>
    <w:tmpl w:val="4B9AB8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E4734"/>
    <w:multiLevelType w:val="hybridMultilevel"/>
    <w:tmpl w:val="910AA0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93B65"/>
    <w:multiLevelType w:val="hybridMultilevel"/>
    <w:tmpl w:val="8DF0A6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06473">
    <w:abstractNumId w:val="1"/>
  </w:num>
  <w:num w:numId="2" w16cid:durableId="767509021">
    <w:abstractNumId w:val="0"/>
  </w:num>
  <w:num w:numId="3" w16cid:durableId="1066798138">
    <w:abstractNumId w:val="2"/>
  </w:num>
  <w:num w:numId="4" w16cid:durableId="2091387526">
    <w:abstractNumId w:val="4"/>
  </w:num>
  <w:num w:numId="5" w16cid:durableId="1881866602">
    <w:abstractNumId w:val="7"/>
  </w:num>
  <w:num w:numId="6" w16cid:durableId="947589840">
    <w:abstractNumId w:val="5"/>
  </w:num>
  <w:num w:numId="7" w16cid:durableId="1680156890">
    <w:abstractNumId w:val="6"/>
  </w:num>
  <w:num w:numId="8" w16cid:durableId="160512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56"/>
    <w:rsid w:val="003F3C56"/>
    <w:rsid w:val="004E1EFF"/>
    <w:rsid w:val="00A3357C"/>
    <w:rsid w:val="00CD176D"/>
    <w:rsid w:val="00CF1C20"/>
    <w:rsid w:val="00D66ED7"/>
    <w:rsid w:val="00D9275E"/>
    <w:rsid w:val="00DE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E3C02C"/>
  <w15:chartTrackingRefBased/>
  <w15:docId w15:val="{836A364D-8B7A-9C48-9072-FE7B7842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tr-TR" w:eastAsia="ja-JP" w:bidi="tr-TR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76D"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Maddemi">
    <w:name w:val="List Bullet"/>
    <w:basedOn w:val="Normal"/>
    <w:uiPriority w:val="9"/>
    <w:qFormat/>
    <w:pPr>
      <w:numPr>
        <w:numId w:val="3"/>
      </w:numPr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eNumaras">
    <w:name w:val="List Number"/>
    <w:basedOn w:val="Normal"/>
    <w:uiPriority w:val="9"/>
    <w:qFormat/>
    <w:pPr>
      <w:numPr>
        <w:numId w:val="4"/>
      </w:numPr>
    </w:pPr>
  </w:style>
  <w:style w:type="paragraph" w:styleId="stBilgi">
    <w:name w:val="header"/>
    <w:basedOn w:val="Normal"/>
    <w:link w:val="stBilgiChar"/>
    <w:uiPriority w:val="99"/>
    <w:unhideWhenUsed/>
    <w:qFormat/>
    <w:pPr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qFormat/>
    <w:pPr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styleId="KonuBal">
    <w:name w:val="Title"/>
    <w:basedOn w:val="Normal"/>
    <w:link w:val="KonuBal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ltyaz">
    <w:name w:val="Subtitle"/>
    <w:basedOn w:val="Normal"/>
    <w:link w:val="Altyaz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AltyazChar">
    <w:name w:val="Altyazı Char"/>
    <w:basedOn w:val="VarsaylanParagrafYazTipi"/>
    <w:link w:val="Altyaz"/>
    <w:uiPriority w:val="11"/>
    <w:semiHidden/>
    <w:rPr>
      <w:rFonts w:eastAsiaTheme="minorEastAsia"/>
      <w:caps/>
      <w:sz w:val="40"/>
    </w:rPr>
  </w:style>
  <w:style w:type="character" w:styleId="GlBavuru">
    <w:name w:val="Intense Reference"/>
    <w:basedOn w:val="VarsaylanParagrafYazTipi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KitapBal">
    <w:name w:val="Book Title"/>
    <w:basedOn w:val="VarsaylanParagrafYazTipi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HafifVurgulama">
    <w:name w:val="Subtle Emphasis"/>
    <w:basedOn w:val="VarsaylanParagrafYazTipi"/>
    <w:uiPriority w:val="19"/>
    <w:semiHidden/>
    <w:unhideWhenUsed/>
    <w:qFormat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semiHidden/>
    <w:unhideWhenUsed/>
    <w:qFormat/>
    <w:rPr>
      <w:b/>
      <w:iCs/>
      <w:color w:val="262626" w:themeColor="text1" w:themeTint="D9"/>
    </w:rPr>
  </w:style>
  <w:style w:type="character" w:styleId="GlVurgulama">
    <w:name w:val="Intense Emphasis"/>
    <w:basedOn w:val="VarsaylanParagrafYazTipi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Gl">
    <w:name w:val="Strong"/>
    <w:basedOn w:val="VarsaylanParagrafYazTipi"/>
    <w:uiPriority w:val="22"/>
    <w:semiHidden/>
    <w:unhideWhenUsed/>
    <w:qFormat/>
    <w:rPr>
      <w:b/>
      <w:bCs/>
    </w:rPr>
  </w:style>
  <w:style w:type="paragraph" w:styleId="Alnt">
    <w:name w:val="Quote"/>
    <w:basedOn w:val="Normal"/>
    <w:next w:val="Normal"/>
    <w:link w:val="Alnt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lntChar">
    <w:name w:val="Alıntı Char"/>
    <w:basedOn w:val="VarsaylanParagrafYazTipi"/>
    <w:link w:val="Alnt"/>
    <w:uiPriority w:val="29"/>
    <w:semiHidden/>
    <w:rPr>
      <w:i/>
      <w:iCs/>
      <w:sz w:val="36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Pr>
      <w:b/>
      <w:i/>
      <w:iCs/>
      <w:sz w:val="36"/>
    </w:rPr>
  </w:style>
  <w:style w:type="character" w:styleId="HafifBavuru">
    <w:name w:val="Subtle Reference"/>
    <w:basedOn w:val="VarsaylanParagrafYazTipi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outlineLvl w:val="9"/>
    </w:pPr>
  </w:style>
  <w:style w:type="character" w:styleId="Kpr">
    <w:name w:val="Hyperlink"/>
    <w:basedOn w:val="VarsaylanParagrafYazTipi"/>
    <w:uiPriority w:val="99"/>
    <w:unhideWhenUsed/>
    <w:rPr>
      <w:color w:val="731C3F" w:themeColor="hyperlink"/>
      <w:u w:val="single"/>
    </w:rPr>
  </w:style>
  <w:style w:type="paragraph" w:styleId="ListeParagraf">
    <w:name w:val="List Paragraph"/>
    <w:basedOn w:val="Normal"/>
    <w:uiPriority w:val="34"/>
    <w:unhideWhenUsed/>
    <w:qFormat/>
    <w:rsid w:val="00D927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dirinmac/Library/Containers/com.microsoft.Word/Data/Library/Application%20Support/Microsoft/Office/16.0/DTS/tr-TR%7b704948D0-1C97-E445-81EB-AB056C973D59%7d/%7b16D97BCE-C75C-C045-BD25-A7069ED36EC9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Not Alma.dotx</Template>
  <TotalTime>19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İpek</dc:creator>
  <cp:keywords/>
  <dc:description/>
  <cp:lastModifiedBy>ABDÜLKADİR İPEK</cp:lastModifiedBy>
  <cp:revision>2</cp:revision>
  <dcterms:created xsi:type="dcterms:W3CDTF">2026-05-04T13:06:00Z</dcterms:created>
  <dcterms:modified xsi:type="dcterms:W3CDTF">2026-05-04T13:25:00Z</dcterms:modified>
</cp:coreProperties>
</file>